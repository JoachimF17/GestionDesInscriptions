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14:paraId="5C891730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1C47BFC6" w14:textId="77777777"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14:paraId="0794DFC8" w14:textId="75D2AE68" w:rsidR="00492B9D" w:rsidRPr="00D85D72" w:rsidRDefault="00F0481C" w:rsidP="00AB74CE">
            <w:pPr>
              <w:pStyle w:val="CoursSujet"/>
            </w:pPr>
            <w:r>
              <w:t>Labo Java base 2021-2022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7559AEC1" w14:textId="77777777"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8DA778AA10C64EEE83B4DAB33A07BBD3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14:paraId="0C921DAC" w14:textId="0DED1E67" w:rsidR="00492B9D" w:rsidRDefault="00F0481C" w:rsidP="00CB77C3">
                <w:r>
                  <w:t>Réaliser</w:t>
                </w:r>
              </w:p>
            </w:tc>
          </w:sdtContent>
        </w:sdt>
      </w:tr>
      <w:tr w:rsidR="00492B9D" w14:paraId="7B74AB39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124B8620" w14:textId="77777777"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76652C80" w14:textId="77AC444D" w:rsidR="00492B9D" w:rsidRDefault="00F0481C" w:rsidP="00AB74CE">
            <w:pPr>
              <w:pStyle w:val="CoursSujet"/>
            </w:pPr>
            <w:r>
              <w:t xml:space="preserve">Grille d’évaluation 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22691127" w14:textId="77777777"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33C3D950" w14:textId="171D3197" w:rsidR="00492B9D" w:rsidRDefault="00F0481C" w:rsidP="00CB77C3">
            <w:r>
              <w:t>Yannick Boogaerts</w:t>
            </w:r>
          </w:p>
        </w:tc>
      </w:tr>
    </w:tbl>
    <w:p w14:paraId="34C2B699" w14:textId="77777777" w:rsidR="00F0481C" w:rsidRDefault="00F0481C" w:rsidP="00F0481C">
      <w:pPr>
        <w:pStyle w:val="Titre3"/>
      </w:pPr>
      <w:r>
        <w:t>Pouvez-vous me montrer dans votre code un exemple d’utilisation des principes suivant ?</w:t>
      </w:r>
    </w:p>
    <w:p w14:paraId="2CE3DC48" w14:textId="77777777" w:rsidR="00F0481C" w:rsidRPr="00A62E78" w:rsidRDefault="00F0481C" w:rsidP="00F0481C">
      <w:pPr>
        <w:pStyle w:val="Titre4"/>
      </w:pPr>
      <w:r>
        <w:t>Classificateur</w:t>
      </w:r>
    </w:p>
    <w:p w14:paraId="3C8681AF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Classe</w:t>
      </w:r>
    </w:p>
    <w:p w14:paraId="0F29F403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Classe descendante</w:t>
      </w:r>
    </w:p>
    <w:p w14:paraId="5782DDF9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Classe abstraite</w:t>
      </w:r>
    </w:p>
    <w:p w14:paraId="528A6CDA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Interface</w:t>
      </w:r>
    </w:p>
    <w:p w14:paraId="237EC768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proofErr w:type="spellStart"/>
      <w:r>
        <w:t>Enum</w:t>
      </w:r>
      <w:proofErr w:type="spellEnd"/>
    </w:p>
    <w:p w14:paraId="51B49CF3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Classe interne</w:t>
      </w:r>
    </w:p>
    <w:p w14:paraId="18F5EAA6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Classe anonyme interne</w:t>
      </w:r>
    </w:p>
    <w:p w14:paraId="2D37AA03" w14:textId="77777777" w:rsidR="00F0481C" w:rsidRDefault="00F0481C" w:rsidP="00F0481C">
      <w:pPr>
        <w:pStyle w:val="Paragraphedeliste"/>
        <w:numPr>
          <w:ilvl w:val="0"/>
          <w:numId w:val="5"/>
        </w:numPr>
        <w:spacing w:before="0" w:after="120"/>
      </w:pPr>
      <w:r>
        <w:t>Expression Lambda</w:t>
      </w:r>
    </w:p>
    <w:p w14:paraId="4B820869" w14:textId="77777777" w:rsidR="00F0481C" w:rsidRDefault="00F0481C" w:rsidP="00F0481C">
      <w:pPr>
        <w:pStyle w:val="Titre4"/>
      </w:pPr>
      <w:r>
        <w:t>Variables</w:t>
      </w:r>
    </w:p>
    <w:p w14:paraId="56897D62" w14:textId="77777777" w:rsidR="00F0481C" w:rsidRDefault="00F0481C" w:rsidP="00F0481C">
      <w:pPr>
        <w:pStyle w:val="Paragraphedeliste"/>
        <w:numPr>
          <w:ilvl w:val="0"/>
          <w:numId w:val="6"/>
        </w:numPr>
        <w:spacing w:before="0" w:after="120"/>
      </w:pPr>
      <w:r>
        <w:t>Locales</w:t>
      </w:r>
    </w:p>
    <w:p w14:paraId="739BFF40" w14:textId="77777777" w:rsidR="00F0481C" w:rsidRDefault="00F0481C" w:rsidP="00F0481C">
      <w:pPr>
        <w:pStyle w:val="Paragraphedeliste"/>
        <w:numPr>
          <w:ilvl w:val="1"/>
          <w:numId w:val="6"/>
        </w:numPr>
        <w:spacing w:before="0" w:after="120"/>
      </w:pPr>
      <w:proofErr w:type="gramStart"/>
      <w:r>
        <w:t>à</w:t>
      </w:r>
      <w:proofErr w:type="gramEnd"/>
      <w:r>
        <w:t xml:space="preserve"> une méthode</w:t>
      </w:r>
    </w:p>
    <w:p w14:paraId="429C349C" w14:textId="77777777" w:rsidR="00F0481C" w:rsidRDefault="00F0481C" w:rsidP="00F0481C">
      <w:pPr>
        <w:pStyle w:val="Paragraphedeliste"/>
        <w:numPr>
          <w:ilvl w:val="1"/>
          <w:numId w:val="6"/>
        </w:numPr>
        <w:spacing w:before="0" w:after="120"/>
      </w:pPr>
      <w:proofErr w:type="gramStart"/>
      <w:r>
        <w:t>à</w:t>
      </w:r>
      <w:proofErr w:type="gramEnd"/>
      <w:r>
        <w:t xml:space="preserve"> un bloc de code</w:t>
      </w:r>
    </w:p>
    <w:p w14:paraId="7D9B0FF9" w14:textId="77777777" w:rsidR="00F0481C" w:rsidRDefault="00F0481C" w:rsidP="00F0481C">
      <w:pPr>
        <w:pStyle w:val="Paragraphedeliste"/>
        <w:numPr>
          <w:ilvl w:val="0"/>
          <w:numId w:val="6"/>
        </w:numPr>
        <w:spacing w:before="0" w:after="120"/>
      </w:pPr>
      <w:r>
        <w:t>Paramètres</w:t>
      </w:r>
    </w:p>
    <w:p w14:paraId="40C0B25A" w14:textId="77777777" w:rsidR="00F0481C" w:rsidRDefault="00F0481C" w:rsidP="00F0481C">
      <w:pPr>
        <w:pStyle w:val="Paragraphedeliste"/>
        <w:numPr>
          <w:ilvl w:val="0"/>
          <w:numId w:val="6"/>
        </w:numPr>
        <w:spacing w:before="0" w:after="120"/>
      </w:pPr>
      <w:r>
        <w:t>Attribut d’instance</w:t>
      </w:r>
    </w:p>
    <w:p w14:paraId="3B86F9F1" w14:textId="77777777" w:rsidR="00F0481C" w:rsidRDefault="00F0481C" w:rsidP="00F0481C">
      <w:pPr>
        <w:pStyle w:val="Paragraphedeliste"/>
        <w:numPr>
          <w:ilvl w:val="0"/>
          <w:numId w:val="6"/>
        </w:numPr>
        <w:spacing w:before="0" w:after="120"/>
      </w:pPr>
      <w:r>
        <w:t>Attribut de classe</w:t>
      </w:r>
    </w:p>
    <w:p w14:paraId="442F64D2" w14:textId="77777777" w:rsidR="00F0481C" w:rsidRDefault="00F0481C" w:rsidP="00F0481C">
      <w:pPr>
        <w:pStyle w:val="Titre4"/>
      </w:pPr>
      <w:r>
        <w:t>Opérations</w:t>
      </w:r>
    </w:p>
    <w:p w14:paraId="693BB70F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r>
        <w:t>Opération d’instance</w:t>
      </w:r>
    </w:p>
    <w:p w14:paraId="32EAB46F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r>
        <w:t>Opération de classe</w:t>
      </w:r>
    </w:p>
    <w:p w14:paraId="7118D512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r>
        <w:t>Constructeur</w:t>
      </w:r>
    </w:p>
    <w:p w14:paraId="60B31011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proofErr w:type="spellStart"/>
      <w:r>
        <w:t>Overloading</w:t>
      </w:r>
      <w:proofErr w:type="spellEnd"/>
    </w:p>
    <w:p w14:paraId="507C582E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proofErr w:type="spellStart"/>
      <w:r>
        <w:t>Overridding</w:t>
      </w:r>
      <w:proofErr w:type="spellEnd"/>
    </w:p>
    <w:p w14:paraId="4D4FCE27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r>
        <w:t>Méthode virtuelle</w:t>
      </w:r>
    </w:p>
    <w:p w14:paraId="09A48829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r>
        <w:t>Passage de paramètre</w:t>
      </w:r>
    </w:p>
    <w:p w14:paraId="08084625" w14:textId="77777777" w:rsidR="00F0481C" w:rsidRDefault="00F0481C" w:rsidP="00F0481C">
      <w:pPr>
        <w:pStyle w:val="Paragraphedeliste"/>
        <w:numPr>
          <w:ilvl w:val="0"/>
          <w:numId w:val="7"/>
        </w:numPr>
        <w:spacing w:before="0" w:after="120"/>
      </w:pPr>
      <w:r>
        <w:t>Retour d’une valeur</w:t>
      </w:r>
    </w:p>
    <w:p w14:paraId="4077A43A" w14:textId="77777777" w:rsidR="00F0481C" w:rsidRDefault="00F0481C" w:rsidP="00F0481C">
      <w:pPr>
        <w:pStyle w:val="Titre4"/>
      </w:pPr>
      <w:r>
        <w:t>Collection</w:t>
      </w:r>
    </w:p>
    <w:p w14:paraId="48E4140B" w14:textId="77777777" w:rsidR="00F0481C" w:rsidRDefault="00F0481C" w:rsidP="00F0481C">
      <w:pPr>
        <w:pStyle w:val="Paragraphedeliste"/>
        <w:numPr>
          <w:ilvl w:val="0"/>
          <w:numId w:val="8"/>
        </w:numPr>
        <w:spacing w:before="0" w:after="120"/>
      </w:pPr>
      <w:r>
        <w:t>List</w:t>
      </w:r>
    </w:p>
    <w:p w14:paraId="70E1D511" w14:textId="77777777" w:rsidR="00F0481C" w:rsidRDefault="00F0481C" w:rsidP="00F0481C">
      <w:pPr>
        <w:pStyle w:val="Paragraphedeliste"/>
        <w:numPr>
          <w:ilvl w:val="0"/>
          <w:numId w:val="8"/>
        </w:numPr>
        <w:spacing w:before="0" w:after="120"/>
      </w:pPr>
      <w:r>
        <w:t>Set</w:t>
      </w:r>
    </w:p>
    <w:p w14:paraId="22B7DCAC" w14:textId="77777777" w:rsidR="00F0481C" w:rsidRDefault="00F0481C" w:rsidP="00F0481C">
      <w:pPr>
        <w:pStyle w:val="Paragraphedeliste"/>
        <w:numPr>
          <w:ilvl w:val="0"/>
          <w:numId w:val="8"/>
        </w:numPr>
        <w:spacing w:before="0" w:after="120"/>
      </w:pPr>
      <w:proofErr w:type="spellStart"/>
      <w:r>
        <w:t>Map</w:t>
      </w:r>
      <w:proofErr w:type="spellEnd"/>
    </w:p>
    <w:p w14:paraId="029970C1" w14:textId="77777777" w:rsidR="00F0481C" w:rsidRDefault="00F0481C" w:rsidP="00F0481C">
      <w:pPr>
        <w:pStyle w:val="Paragraphedeliste"/>
        <w:numPr>
          <w:ilvl w:val="0"/>
          <w:numId w:val="8"/>
        </w:numPr>
        <w:spacing w:before="0" w:after="120"/>
      </w:pPr>
      <w:proofErr w:type="spellStart"/>
      <w:r>
        <w:t>Iterator</w:t>
      </w:r>
      <w:proofErr w:type="spellEnd"/>
    </w:p>
    <w:p w14:paraId="53874D6A" w14:textId="77777777" w:rsidR="00F0481C" w:rsidRDefault="00F0481C" w:rsidP="00F0481C">
      <w:pPr>
        <w:pStyle w:val="Paragraphedeliste"/>
        <w:numPr>
          <w:ilvl w:val="0"/>
          <w:numId w:val="8"/>
        </w:numPr>
        <w:spacing w:before="0" w:after="120"/>
      </w:pPr>
      <w:proofErr w:type="spellStart"/>
      <w:r>
        <w:t>Comparator</w:t>
      </w:r>
      <w:proofErr w:type="spellEnd"/>
    </w:p>
    <w:p w14:paraId="08B1C949" w14:textId="77777777" w:rsidR="00F0481C" w:rsidRDefault="00F0481C" w:rsidP="00F0481C">
      <w:pPr>
        <w:pStyle w:val="Titre4"/>
      </w:pPr>
      <w:r>
        <w:t>Exception</w:t>
      </w:r>
    </w:p>
    <w:p w14:paraId="27839D9C" w14:textId="77777777" w:rsidR="00F0481C" w:rsidRDefault="00F0481C" w:rsidP="00F0481C">
      <w:pPr>
        <w:pStyle w:val="Paragraphedeliste"/>
        <w:numPr>
          <w:ilvl w:val="0"/>
          <w:numId w:val="9"/>
        </w:numPr>
        <w:spacing w:before="0" w:after="120"/>
      </w:pPr>
      <w:r>
        <w:t>Try/catch/</w:t>
      </w:r>
      <w:proofErr w:type="spellStart"/>
      <w:r>
        <w:t>finally</w:t>
      </w:r>
      <w:proofErr w:type="spellEnd"/>
    </w:p>
    <w:p w14:paraId="7F4223F6" w14:textId="77777777" w:rsidR="00F0481C" w:rsidRDefault="00F0481C" w:rsidP="00F0481C">
      <w:pPr>
        <w:pStyle w:val="Paragraphedeliste"/>
        <w:numPr>
          <w:ilvl w:val="0"/>
          <w:numId w:val="9"/>
        </w:numPr>
        <w:spacing w:before="0" w:after="120"/>
      </w:pPr>
      <w:proofErr w:type="spellStart"/>
      <w:r>
        <w:t>Throw</w:t>
      </w:r>
      <w:proofErr w:type="spellEnd"/>
    </w:p>
    <w:p w14:paraId="276AA0B6" w14:textId="77777777" w:rsidR="00F0481C" w:rsidRDefault="00F0481C" w:rsidP="00F0481C">
      <w:pPr>
        <w:pStyle w:val="Paragraphedeliste"/>
        <w:numPr>
          <w:ilvl w:val="0"/>
          <w:numId w:val="9"/>
        </w:numPr>
        <w:spacing w:before="0" w:after="120"/>
      </w:pPr>
      <w:proofErr w:type="spellStart"/>
      <w:r>
        <w:t>Throws</w:t>
      </w:r>
      <w:proofErr w:type="spellEnd"/>
    </w:p>
    <w:p w14:paraId="40A421D6" w14:textId="77777777" w:rsidR="00F0481C" w:rsidRDefault="00F0481C" w:rsidP="00F0481C">
      <w:pPr>
        <w:pStyle w:val="Titre4"/>
      </w:pPr>
      <w:r>
        <w:t>Conception Objet</w:t>
      </w:r>
    </w:p>
    <w:p w14:paraId="73B2DFA9" w14:textId="77777777" w:rsidR="00F0481C" w:rsidRDefault="00F0481C" w:rsidP="00F0481C">
      <w:pPr>
        <w:pStyle w:val="Paragraphedeliste"/>
        <w:numPr>
          <w:ilvl w:val="0"/>
          <w:numId w:val="10"/>
        </w:numPr>
        <w:spacing w:before="0" w:after="120"/>
      </w:pPr>
      <w:r>
        <w:t>Modèle</w:t>
      </w:r>
    </w:p>
    <w:p w14:paraId="303B5D31" w14:textId="77777777" w:rsidR="00F0481C" w:rsidRDefault="00F0481C" w:rsidP="00F0481C">
      <w:pPr>
        <w:pStyle w:val="Paragraphedeliste"/>
        <w:numPr>
          <w:ilvl w:val="0"/>
          <w:numId w:val="10"/>
        </w:numPr>
        <w:spacing w:before="0" w:after="120"/>
      </w:pPr>
      <w:r>
        <w:t>Vue</w:t>
      </w:r>
    </w:p>
    <w:p w14:paraId="7072F1F2" w14:textId="77777777" w:rsidR="00F0481C" w:rsidRDefault="00F0481C" w:rsidP="00F0481C">
      <w:pPr>
        <w:pStyle w:val="Paragraphedeliste"/>
        <w:numPr>
          <w:ilvl w:val="0"/>
          <w:numId w:val="10"/>
        </w:numPr>
        <w:spacing w:before="0" w:after="120"/>
      </w:pPr>
      <w:proofErr w:type="spellStart"/>
      <w:r>
        <w:t>Controleur</w:t>
      </w:r>
      <w:proofErr w:type="spellEnd"/>
    </w:p>
    <w:p w14:paraId="04B8C641" w14:textId="77777777" w:rsidR="00F0481C" w:rsidRDefault="00F0481C" w:rsidP="00F0481C">
      <w:pPr>
        <w:pStyle w:val="Paragraphedeliste"/>
        <w:numPr>
          <w:ilvl w:val="0"/>
          <w:numId w:val="10"/>
        </w:numPr>
        <w:spacing w:before="0" w:after="120"/>
      </w:pPr>
      <w:proofErr w:type="spellStart"/>
      <w:r>
        <w:t>Factory</w:t>
      </w:r>
      <w:proofErr w:type="spellEnd"/>
    </w:p>
    <w:p w14:paraId="3F9A7079" w14:textId="77777777" w:rsidR="00F0481C" w:rsidRDefault="00F0481C" w:rsidP="00F0481C">
      <w:pPr>
        <w:pStyle w:val="Paragraphedeliste"/>
        <w:numPr>
          <w:ilvl w:val="0"/>
          <w:numId w:val="10"/>
        </w:numPr>
        <w:spacing w:before="0" w:after="120"/>
      </w:pPr>
      <w:r>
        <w:t>Injection de dépendance</w:t>
      </w:r>
    </w:p>
    <w:p w14:paraId="22D9A907" w14:textId="77777777" w:rsidR="00F0481C" w:rsidRDefault="00F0481C" w:rsidP="00F0481C">
      <w:pPr>
        <w:pStyle w:val="Titre3"/>
      </w:pPr>
      <w:r>
        <w:t>Lister et situer dans votre code le plus d’exemples possibles d’utilisation de classes différentes de l’API Java.</w:t>
      </w:r>
    </w:p>
    <w:p w14:paraId="13362792" w14:textId="77777777" w:rsidR="00F0481C" w:rsidRPr="00837989" w:rsidRDefault="00F0481C" w:rsidP="00F0481C">
      <w:pPr>
        <w:pStyle w:val="Titre3"/>
      </w:pPr>
      <w:r>
        <w:t>Montrer un exemple de code dont vous êtes fier.</w:t>
      </w:r>
    </w:p>
    <w:sectPr w:rsidR="00F0481C" w:rsidRPr="00837989" w:rsidSect="00C0360C">
      <w:headerReference w:type="default" r:id="rId7"/>
      <w:footerReference w:type="default" r:id="rId8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096EB" w14:textId="77777777" w:rsidR="00D34609" w:rsidRDefault="00D34609" w:rsidP="00D85D72">
      <w:r>
        <w:separator/>
      </w:r>
    </w:p>
  </w:endnote>
  <w:endnote w:type="continuationSeparator" w:id="0">
    <w:p w14:paraId="40BB6D88" w14:textId="77777777" w:rsidR="00D34609" w:rsidRDefault="00D34609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6A6C8" w14:textId="77777777" w:rsidR="00113118" w:rsidRPr="00C0360C" w:rsidRDefault="00C0360C" w:rsidP="00C0360C">
    <w:pPr>
      <w:pStyle w:val="Pieddepage"/>
    </w:pPr>
    <w:r w:rsidRPr="00C0360C">
      <w:rPr>
        <w:noProof/>
      </w:rPr>
      <w:drawing>
        <wp:anchor distT="0" distB="0" distL="114300" distR="114300" simplePos="0" relativeHeight="251661312" behindDoc="1" locked="0" layoutInCell="1" allowOverlap="1" wp14:anchorId="787FBC97" wp14:editId="5772F393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F0481C">
        <w:rPr>
          <w:noProof/>
        </w:rPr>
        <w:t>Document5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F0481C">
      <w:rPr>
        <w:noProof/>
      </w:rPr>
      <w:t>03/01/2022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D3596D" w:rsidRPr="00C0360C">
      <w:t>1</w:t>
    </w:r>
    <w:r w:rsidR="00C211E2" w:rsidRPr="00C0360C">
      <w:fldChar w:fldCharType="end"/>
    </w:r>
    <w:r w:rsidR="00C211E2" w:rsidRPr="00C0360C">
      <w:t>/</w:t>
    </w:r>
    <w:r w:rsidR="00D34609">
      <w:fldChar w:fldCharType="begin"/>
    </w:r>
    <w:r w:rsidR="00D34609">
      <w:instrText>NUMPAGES  \* Arabic  \* MERGEFORMAT</w:instrText>
    </w:r>
    <w:r w:rsidR="00D34609">
      <w:fldChar w:fldCharType="separate"/>
    </w:r>
    <w:r w:rsidR="00D3596D" w:rsidRPr="00C0360C">
      <w:t>1</w:t>
    </w:r>
    <w:r w:rsidR="00D3460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DAFA2" w14:textId="77777777" w:rsidR="00D34609" w:rsidRDefault="00D34609" w:rsidP="00D85D72">
      <w:r>
        <w:separator/>
      </w:r>
    </w:p>
  </w:footnote>
  <w:footnote w:type="continuationSeparator" w:id="0">
    <w:p w14:paraId="43EB100F" w14:textId="77777777" w:rsidR="00D34609" w:rsidRDefault="00D34609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38E75" w14:textId="77777777" w:rsidR="00871A2F" w:rsidRPr="00C0360C" w:rsidRDefault="00C0360C" w:rsidP="00C0360C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CF3FE56" wp14:editId="677116AC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3in;height:3in" o:bullet="t">
        <v:imagedata r:id="rId1" o:title=""/>
      </v:shape>
    </w:pict>
  </w:numPicBullet>
  <w:abstractNum w:abstractNumId="0" w15:restartNumberingAfterBreak="0">
    <w:nsid w:val="11C42FD0"/>
    <w:multiLevelType w:val="hybridMultilevel"/>
    <w:tmpl w:val="EB40AE8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70679"/>
    <w:multiLevelType w:val="hybridMultilevel"/>
    <w:tmpl w:val="07F8F35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11613"/>
    <w:multiLevelType w:val="hybridMultilevel"/>
    <w:tmpl w:val="17E03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3021F"/>
    <w:multiLevelType w:val="hybridMultilevel"/>
    <w:tmpl w:val="0132349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892A99"/>
    <w:multiLevelType w:val="hybridMultilevel"/>
    <w:tmpl w:val="55B440B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372278"/>
    <w:multiLevelType w:val="hybridMultilevel"/>
    <w:tmpl w:val="15769122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5"/>
  </w:num>
  <w:num w:numId="8">
    <w:abstractNumId w:val="9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1C"/>
    <w:rsid w:val="000B59F0"/>
    <w:rsid w:val="00113118"/>
    <w:rsid w:val="001163E8"/>
    <w:rsid w:val="001E34C9"/>
    <w:rsid w:val="00255084"/>
    <w:rsid w:val="00264731"/>
    <w:rsid w:val="002A5BE7"/>
    <w:rsid w:val="003E39AC"/>
    <w:rsid w:val="00400472"/>
    <w:rsid w:val="0048376A"/>
    <w:rsid w:val="00492B9D"/>
    <w:rsid w:val="004B729F"/>
    <w:rsid w:val="00501D8A"/>
    <w:rsid w:val="00545859"/>
    <w:rsid w:val="005914D7"/>
    <w:rsid w:val="00685296"/>
    <w:rsid w:val="006C4845"/>
    <w:rsid w:val="007917A8"/>
    <w:rsid w:val="00871A2F"/>
    <w:rsid w:val="009430B3"/>
    <w:rsid w:val="00972806"/>
    <w:rsid w:val="00990A93"/>
    <w:rsid w:val="00A15DD3"/>
    <w:rsid w:val="00A957C6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D34609"/>
    <w:rsid w:val="00D3596D"/>
    <w:rsid w:val="00D85D72"/>
    <w:rsid w:val="00DE5761"/>
    <w:rsid w:val="00E043BD"/>
    <w:rsid w:val="00E62173"/>
    <w:rsid w:val="00EF5FD6"/>
    <w:rsid w:val="00F0481C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97CE0"/>
  <w15:docId w15:val="{A1544252-6170-4BBD-9311-9B573A058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A2F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A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71A2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71A2F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A778AA10C64EEE83B4DAB33A07BB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24D9EC-3BC0-4A84-BA6A-A03FC60D0F91}"/>
      </w:docPartPr>
      <w:docPartBody>
        <w:p w:rsidR="00000000" w:rsidRDefault="00646810">
          <w:pPr>
            <w:pStyle w:val="8DA778AA10C64EEE83B4DAB33A07BBD3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810"/>
    <w:rsid w:val="0064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8DA778AA10C64EEE83B4DAB33A07BBD3">
    <w:name w:val="8DA778AA10C64EEE83B4DAB33A07BB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11</TotalTime>
  <Pages>1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1</cp:revision>
  <cp:lastPrinted>2020-02-27T13:45:00Z</cp:lastPrinted>
  <dcterms:created xsi:type="dcterms:W3CDTF">2022-01-03T14:55:00Z</dcterms:created>
  <dcterms:modified xsi:type="dcterms:W3CDTF">2022-01-03T15:07:00Z</dcterms:modified>
</cp:coreProperties>
</file>